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B69" w:rsidRPr="00AF7305" w:rsidRDefault="004624A0" w:rsidP="00360DC9">
      <w:pPr>
        <w:pStyle w:val="Fecha"/>
        <w:jc w:val="center"/>
        <w:rPr>
          <w:color w:val="auto"/>
          <w:lang w:val="es-ES"/>
        </w:rPr>
      </w:pPr>
      <w:r w:rsidRPr="00AF7305">
        <w:rPr>
          <w:noProof/>
          <w:color w:val="auto"/>
          <w:lang w:val="es-BO"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0">
                <wp:simplePos x="0" y="0"/>
                <wp:positionH relativeFrom="margin">
                  <wp:align>left</wp:align>
                </wp:positionH>
                <wp:positionV relativeFrom="page">
                  <wp:posOffset>501015</wp:posOffset>
                </wp:positionV>
                <wp:extent cx="7613650" cy="1749425"/>
                <wp:effectExtent l="0" t="0" r="6350" b="3175"/>
                <wp:wrapTopAndBottom/>
                <wp:docPr id="2" name="Cuadro de texto 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3650" cy="174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4979" w:type="pct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852"/>
                              <w:gridCol w:w="3078"/>
                            </w:tblGrid>
                            <w:tr w:rsidR="00360DC9" w:rsidRPr="008855BF" w:rsidTr="00744C8C">
                              <w:tc>
                                <w:tcPr>
                                  <w:tcW w:w="3710" w:type="pct"/>
                                </w:tcPr>
                                <w:p w:rsidR="00360DC9" w:rsidRDefault="008855BF" w:rsidP="008855BF">
                                  <w:pPr>
                                    <w:pStyle w:val="Encabezado"/>
                                    <w:jc w:val="right"/>
                                    <w:rPr>
                                      <w:lang w:val="es-BO"/>
                                    </w:rPr>
                                  </w:pPr>
                                  <w:r>
                                    <w:rPr>
                                      <w:lang w:val="es-BO"/>
                                    </w:rPr>
                                    <w:t xml:space="preserve">  </w:t>
                                  </w:r>
                                  <w:r w:rsidR="00360DC9">
                                    <w:rPr>
                                      <w:lang w:val="es-BO"/>
                                    </w:rPr>
                                    <w:t xml:space="preserve">        </w:t>
                                  </w:r>
                                </w:p>
                                <w:p w:rsidR="00360DC9" w:rsidRDefault="00360DC9" w:rsidP="008855BF">
                                  <w:pPr>
                                    <w:pStyle w:val="Encabezado"/>
                                    <w:jc w:val="right"/>
                                    <w:rPr>
                                      <w:lang w:val="es-BO"/>
                                    </w:rPr>
                                  </w:pPr>
                                </w:p>
                                <w:p w:rsidR="008855BF" w:rsidRDefault="00360DC9" w:rsidP="008855BF">
                                  <w:pPr>
                                    <w:pStyle w:val="Encabezado"/>
                                    <w:jc w:val="right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BO"/>
                                    </w:rPr>
                                    <w:t xml:space="preserve"> </w:t>
                                  </w:r>
                                  <w:r w:rsidR="008855BF" w:rsidRPr="008855BF">
                                    <w:rPr>
                                      <w:lang w:val="es-BO"/>
                                    </w:rPr>
                                    <w:t>Cochabamba, 22 de noviembre del 2017</w:t>
                                  </w:r>
                                  <w:r w:rsidR="008855BF">
                                    <w:rPr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  <w:p w:rsidR="008855BF" w:rsidRDefault="008855BF">
                                  <w:pPr>
                                    <w:pStyle w:val="Encabezado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 xml:space="preserve">A: Lic. Lenny Rocha </w:t>
                                  </w:r>
                                </w:p>
                                <w:p w:rsidR="008855BF" w:rsidRDefault="008855BF">
                                  <w:pPr>
                                    <w:pStyle w:val="Encabezado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Jefa de enfermeras del hospital Univalle</w:t>
                                  </w:r>
                                </w:p>
                                <w:p w:rsidR="008855BF" w:rsidRDefault="008855BF">
                                  <w:pPr>
                                    <w:pStyle w:val="Encabezado"/>
                                    <w:rPr>
                                      <w:lang w:val="es-ES"/>
                                    </w:rPr>
                                  </w:pPr>
                                </w:p>
                                <w:p w:rsidR="008855BF" w:rsidRDefault="008855BF">
                                  <w:pPr>
                                    <w:pStyle w:val="Encabezado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De: Lic. Lilian Zapata</w:t>
                                  </w:r>
                                </w:p>
                                <w:p w:rsidR="008855BF" w:rsidRPr="008855BF" w:rsidRDefault="008855BF">
                                  <w:pPr>
                                    <w:pStyle w:val="Encabezado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Lic. En enfermería</w:t>
                                  </w:r>
                                </w:p>
                              </w:tc>
                              <w:tc>
                                <w:tcPr>
                                  <w:tcW w:w="1290" w:type="pct"/>
                                </w:tcPr>
                                <w:p w:rsidR="007E0B69" w:rsidRPr="008855BF" w:rsidRDefault="007E0B69">
                                  <w:pPr>
                                    <w:pStyle w:val="Encabezado"/>
                                    <w:jc w:val="right"/>
                                    <w:rPr>
                                      <w:lang w:val="es-BO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E0B69" w:rsidRPr="008855BF" w:rsidRDefault="007E0B69">
                            <w:pPr>
                              <w:rPr>
                                <w:lang w:val="es-B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 2" o:spid="_x0000_s1026" type="#_x0000_t202" style="position:absolute;left:0;text-align:left;margin-left:0;margin-top:39.45pt;width:599.5pt;height:137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" o:allowoverlap="f" filled="f" stroked="f" strokeweight=".5pt">
                <v:textbox inset="0,0,0,0">
                  <w:txbxContent>
                    <w:tbl>
                      <w:tblPr>
                        <w:tblW w:w="4979" w:type="pct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852"/>
                        <w:gridCol w:w="3078"/>
                      </w:tblGrid>
                      <w:tr w:rsidR="00360DC9" w:rsidRPr="008855BF" w:rsidTr="00744C8C">
                        <w:tc>
                          <w:tcPr>
                            <w:tcW w:w="3710" w:type="pct"/>
                          </w:tcPr>
                          <w:p w:rsidR="00360DC9" w:rsidRDefault="008855BF" w:rsidP="008855BF">
                            <w:pPr>
                              <w:pStyle w:val="Encabezado"/>
                              <w:jc w:val="right"/>
                              <w:rPr>
                                <w:lang w:val="es-BO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 xml:space="preserve">  </w:t>
                            </w:r>
                            <w:r w:rsidR="00360DC9">
                              <w:rPr>
                                <w:lang w:val="es-BO"/>
                              </w:rPr>
                              <w:t xml:space="preserve">        </w:t>
                            </w:r>
                          </w:p>
                          <w:p w:rsidR="00360DC9" w:rsidRDefault="00360DC9" w:rsidP="008855BF">
                            <w:pPr>
                              <w:pStyle w:val="Encabezado"/>
                              <w:jc w:val="right"/>
                              <w:rPr>
                                <w:lang w:val="es-BO"/>
                              </w:rPr>
                            </w:pPr>
                          </w:p>
                          <w:p w:rsidR="008855BF" w:rsidRDefault="00360DC9" w:rsidP="008855BF">
                            <w:pPr>
                              <w:pStyle w:val="Encabezado"/>
                              <w:jc w:val="right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BO"/>
                              </w:rPr>
                              <w:t xml:space="preserve"> </w:t>
                            </w:r>
                            <w:r w:rsidR="008855BF" w:rsidRPr="008855BF">
                              <w:rPr>
                                <w:lang w:val="es-BO"/>
                              </w:rPr>
                              <w:t>Cochabamba, 22 de noviembre del 2017</w:t>
                            </w:r>
                            <w:r w:rsidR="008855BF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:rsidR="008855BF" w:rsidRDefault="008855BF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A: Lic. Lenny Rocha </w:t>
                            </w:r>
                          </w:p>
                          <w:p w:rsidR="008855BF" w:rsidRDefault="008855BF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Jefa de enfermeras del hospital Univalle</w:t>
                            </w:r>
                          </w:p>
                          <w:p w:rsidR="008855BF" w:rsidRDefault="008855BF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</w:p>
                          <w:p w:rsidR="008855BF" w:rsidRDefault="008855BF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De: Lic. Lilian Zapata</w:t>
                            </w:r>
                          </w:p>
                          <w:p w:rsidR="008855BF" w:rsidRPr="008855BF" w:rsidRDefault="008855BF">
                            <w:pPr>
                              <w:pStyle w:val="Encabez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Lic. En enfermería</w:t>
                            </w:r>
                          </w:p>
                        </w:tc>
                        <w:tc>
                          <w:tcPr>
                            <w:tcW w:w="1290" w:type="pct"/>
                          </w:tcPr>
                          <w:p w:rsidR="007E0B69" w:rsidRPr="008855BF" w:rsidRDefault="007E0B69">
                            <w:pPr>
                              <w:pStyle w:val="Encabezado"/>
                              <w:jc w:val="right"/>
                              <w:rPr>
                                <w:lang w:val="es-BO"/>
                              </w:rPr>
                            </w:pPr>
                          </w:p>
                        </w:tc>
                      </w:tr>
                    </w:tbl>
                    <w:p w:rsidR="007E0B69" w:rsidRPr="008855BF" w:rsidRDefault="007E0B69">
                      <w:pPr>
                        <w:rPr>
                          <w:lang w:val="es-BO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sdt>
        <w:sdtPr>
          <w:rPr>
            <w:color w:val="auto"/>
            <w:lang w:val="es-ES"/>
          </w:rPr>
          <w:id w:val="1090121960"/>
          <w:placeholder>
            <w:docPart w:val="FD136E00ED8A41239178F5458A4F49B6"/>
          </w:placeholder>
          <w:date>
            <w:dateFormat w:val="dd' de 'MMMM' de 'yyyy"/>
            <w:lid w:val="es-ES"/>
            <w:storeMappedDataAs w:val="dateTime"/>
            <w:calendar w:val="gregorian"/>
          </w:date>
        </w:sdtPr>
        <w:sdtEndPr/>
        <w:sdtContent>
          <w:r w:rsidR="00B906E8" w:rsidRPr="00AF7305">
            <w:rPr>
              <w:color w:val="auto"/>
              <w:lang w:val="es-ES"/>
            </w:rPr>
            <w:t>ref. SOLICITUD DE activo fijo</w:t>
          </w:r>
          <w:r w:rsidR="008855BF" w:rsidRPr="00AF7305">
            <w:rPr>
              <w:color w:val="auto"/>
              <w:lang w:val="es-ES"/>
            </w:rPr>
            <w:t xml:space="preserve"> </w:t>
          </w:r>
        </w:sdtContent>
      </w:sdt>
    </w:p>
    <w:p w:rsidR="007E0B69" w:rsidRPr="00AF7305" w:rsidRDefault="008855BF">
      <w:pPr>
        <w:pStyle w:val="Saludo"/>
        <w:rPr>
          <w:color w:val="auto"/>
          <w:lang w:val="es-ES"/>
        </w:rPr>
      </w:pPr>
      <w:r w:rsidRPr="00AF7305">
        <w:rPr>
          <w:color w:val="auto"/>
          <w:lang w:val="es-ES"/>
        </w:rPr>
        <w:t>Estimada licenciada</w:t>
      </w:r>
      <w:r w:rsidR="004624A0" w:rsidRPr="00AF7305">
        <w:rPr>
          <w:color w:val="auto"/>
          <w:lang w:val="es-ES"/>
        </w:rPr>
        <w:t>:</w:t>
      </w:r>
    </w:p>
    <w:p w:rsidR="00360DC9" w:rsidRPr="00AF7305" w:rsidRDefault="00360DC9" w:rsidP="00360DC9">
      <w:pPr>
        <w:rPr>
          <w:color w:val="auto"/>
          <w:lang w:val="es-ES"/>
        </w:rPr>
      </w:pPr>
    </w:p>
    <w:p w:rsidR="007E0B69" w:rsidRPr="00AF7305" w:rsidRDefault="008855BF" w:rsidP="00B906E8">
      <w:pPr>
        <w:ind w:firstLine="720"/>
        <w:rPr>
          <w:color w:val="auto"/>
          <w:lang w:val="es-ES"/>
        </w:rPr>
      </w:pPr>
      <w:r w:rsidRPr="00AF7305">
        <w:rPr>
          <w:color w:val="auto"/>
          <w:lang w:val="es-ES"/>
        </w:rPr>
        <w:t>M</w:t>
      </w:r>
      <w:r w:rsidR="00B906E8" w:rsidRPr="00AF7305">
        <w:rPr>
          <w:color w:val="auto"/>
          <w:lang w:val="es-ES"/>
        </w:rPr>
        <w:t>e</w:t>
      </w:r>
      <w:r w:rsidRPr="00AF7305">
        <w:rPr>
          <w:color w:val="auto"/>
          <w:lang w:val="es-ES"/>
        </w:rPr>
        <w:t>diante la presente me dirijo a usted enviándole un cordial saludo.</w:t>
      </w:r>
    </w:p>
    <w:p w:rsidR="008855BF" w:rsidRPr="00AF7305" w:rsidRDefault="00B906E8" w:rsidP="008855BF">
      <w:pPr>
        <w:rPr>
          <w:color w:val="auto"/>
          <w:lang w:val="es-ES"/>
        </w:rPr>
      </w:pPr>
      <w:r w:rsidRPr="00AF7305">
        <w:rPr>
          <w:color w:val="auto"/>
          <w:lang w:val="es-ES"/>
        </w:rPr>
        <w:t>La misiva es con el fin de darle a conocer que en el servicio de ...... hace falta el equipo………..</w:t>
      </w:r>
    </w:p>
    <w:p w:rsidR="00B906E8" w:rsidRPr="00AF7305" w:rsidRDefault="00B906E8" w:rsidP="008855BF">
      <w:pPr>
        <w:rPr>
          <w:color w:val="auto"/>
          <w:lang w:val="es-ES"/>
        </w:rPr>
      </w:pPr>
      <w:r w:rsidRPr="00AF7305">
        <w:rPr>
          <w:color w:val="auto"/>
          <w:lang w:val="es-ES"/>
        </w:rPr>
        <w:t>Ya que se necesita para uso de.</w:t>
      </w:r>
    </w:p>
    <w:p w:rsidR="00B906E8" w:rsidRPr="00AF7305" w:rsidRDefault="00B906E8" w:rsidP="008855BF">
      <w:pPr>
        <w:rPr>
          <w:color w:val="auto"/>
          <w:lang w:val="es-ES"/>
        </w:rPr>
      </w:pPr>
      <w:r w:rsidRPr="00AF7305">
        <w:rPr>
          <w:color w:val="auto"/>
          <w:lang w:val="es-ES"/>
        </w:rPr>
        <w:t xml:space="preserve">Entonces solicito de manera formal me permita la adquisición de: </w:t>
      </w:r>
    </w:p>
    <w:p w:rsidR="00B906E8" w:rsidRPr="00AF7305" w:rsidRDefault="00B906E8" w:rsidP="008855BF">
      <w:pPr>
        <w:rPr>
          <w:color w:val="auto"/>
          <w:lang w:val="es-ES"/>
        </w:rPr>
      </w:pPr>
    </w:p>
    <w:p w:rsidR="00B906E8" w:rsidRPr="00AF7305" w:rsidRDefault="00B906E8" w:rsidP="008855BF">
      <w:pPr>
        <w:rPr>
          <w:color w:val="auto"/>
          <w:lang w:val="es-ES"/>
        </w:rPr>
      </w:pPr>
      <w:r w:rsidRPr="00AF7305">
        <w:rPr>
          <w:color w:val="auto"/>
          <w:lang w:val="es-ES"/>
        </w:rPr>
        <w:t>-</w:t>
      </w:r>
    </w:p>
    <w:p w:rsidR="00B906E8" w:rsidRPr="006061E6" w:rsidRDefault="00B906E8" w:rsidP="008855BF">
      <w:pPr>
        <w:rPr>
          <w:lang w:val="es-ES"/>
        </w:rPr>
      </w:pPr>
      <w:r>
        <w:rPr>
          <w:lang w:val="es-ES"/>
        </w:rPr>
        <w:t>-</w:t>
      </w:r>
    </w:p>
    <w:p w:rsidR="007E0B69" w:rsidRPr="00AF7305" w:rsidRDefault="00AF7305">
      <w:pPr>
        <w:pStyle w:val="Cierre"/>
        <w:rPr>
          <w:color w:val="auto"/>
          <w:lang w:val="es-ES"/>
        </w:rPr>
      </w:pPr>
      <w:r w:rsidRPr="00AF7305">
        <w:rPr>
          <w:color w:val="auto"/>
          <w:lang w:val="es-ES"/>
        </w:rPr>
        <w:t xml:space="preserve">Sin más que pedirle y espirando su respuesta me despido. </w:t>
      </w:r>
      <w:r>
        <w:rPr>
          <w:color w:val="auto"/>
          <w:lang w:val="es-ES"/>
        </w:rPr>
        <w:t>Deseándole éxito en el desempeño de sus funciones.</w:t>
      </w:r>
      <w:bookmarkStart w:id="0" w:name="_GoBack"/>
      <w:bookmarkEnd w:id="0"/>
    </w:p>
    <w:p w:rsidR="00360DC9" w:rsidRPr="006061E6" w:rsidRDefault="00360DC9">
      <w:pPr>
        <w:pStyle w:val="Cierre"/>
        <w:rPr>
          <w:lang w:val="es-ES"/>
        </w:rPr>
      </w:pPr>
    </w:p>
    <w:p w:rsidR="007E0B69" w:rsidRPr="006061E6" w:rsidRDefault="00360DC9" w:rsidP="00360DC9">
      <w:pPr>
        <w:pStyle w:val="Firma"/>
        <w:jc w:val="center"/>
        <w:rPr>
          <w:lang w:val="es-ES"/>
        </w:rPr>
      </w:pPr>
      <w:r>
        <w:rPr>
          <w:lang w:val="es-ES"/>
        </w:rPr>
        <w:t>LILIAN ZAPATA CLAROS</w:t>
      </w:r>
    </w:p>
    <w:p w:rsidR="007E0B69" w:rsidRPr="006061E6" w:rsidRDefault="00360DC9" w:rsidP="00360DC9">
      <w:pPr>
        <w:pStyle w:val="Ttulo"/>
        <w:jc w:val="center"/>
        <w:rPr>
          <w:lang w:val="es-ES"/>
        </w:rPr>
      </w:pPr>
      <w:r>
        <w:rPr>
          <w:lang w:val="es-ES"/>
        </w:rPr>
        <w:t>LIC. EN ENFERMERIA</w:t>
      </w:r>
    </w:p>
    <w:sectPr w:rsidR="007E0B69" w:rsidRPr="006061E6" w:rsidSect="008855BF">
      <w:footerReference w:type="default" r:id="rId8"/>
      <w:pgSz w:w="12240" w:h="15840" w:code="1"/>
      <w:pgMar w:top="1417" w:right="1701" w:bottom="1417" w:left="1701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858" w:rsidRDefault="009D5858">
      <w:pPr>
        <w:spacing w:before="0" w:after="0" w:line="240" w:lineRule="auto"/>
      </w:pPr>
      <w:r>
        <w:separator/>
      </w:r>
    </w:p>
  </w:endnote>
  <w:endnote w:type="continuationSeparator" w:id="0">
    <w:p w:rsidR="009D5858" w:rsidRDefault="009D5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B69" w:rsidRDefault="004624A0">
    <w:pPr>
      <w:pStyle w:val="Piedepgina"/>
    </w:pPr>
    <w:r>
      <w:rPr>
        <w:lang w:val="es-ES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noProof/>
        <w:lang w:val="es-ES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858" w:rsidRDefault="009D5858">
      <w:pPr>
        <w:spacing w:before="0" w:after="0" w:line="240" w:lineRule="auto"/>
      </w:pPr>
      <w:r>
        <w:separator/>
      </w:r>
    </w:p>
  </w:footnote>
  <w:footnote w:type="continuationSeparator" w:id="0">
    <w:p w:rsidR="009D5858" w:rsidRDefault="009D5858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BF"/>
    <w:rsid w:val="00290108"/>
    <w:rsid w:val="00360DC9"/>
    <w:rsid w:val="004624A0"/>
    <w:rsid w:val="00556013"/>
    <w:rsid w:val="005C262B"/>
    <w:rsid w:val="006061E6"/>
    <w:rsid w:val="006C577C"/>
    <w:rsid w:val="00744C8C"/>
    <w:rsid w:val="007E0B69"/>
    <w:rsid w:val="008855BF"/>
    <w:rsid w:val="009D5858"/>
    <w:rsid w:val="00AF7305"/>
    <w:rsid w:val="00B9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BF94B4"/>
  <w15:docId w15:val="{25D8B5CA-3A14-4308-8F91-6847B1BA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Ttulo1">
    <w:name w:val="heading 1"/>
    <w:basedOn w:val="Normal"/>
    <w:next w:val="Normal"/>
    <w:link w:val="Ttulo1Car"/>
    <w:uiPriority w:val="9"/>
    <w:unhideWhenUsed/>
    <w:qFormat/>
    <w:pPr>
      <w:pageBreakBefore/>
      <w:spacing w:before="0" w:after="360" w:line="240" w:lineRule="auto"/>
      <w:ind w:left="-360" w:right="-360"/>
      <w:outlineLvl w:val="0"/>
    </w:pPr>
    <w:rPr>
      <w:rFonts w:asciiTheme="majorHAnsi" w:eastAsiaTheme="majorEastAsia" w:hAnsiTheme="majorHAnsi" w:cstheme="majorBidi"/>
      <w:sz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kern w:val="20"/>
    </w:rPr>
  </w:style>
  <w:style w:type="paragraph" w:styleId="Piedepgina">
    <w:name w:val="footer"/>
    <w:basedOn w:val="Normal"/>
    <w:link w:val="PiedepginaCar"/>
    <w:uiPriority w:val="99"/>
    <w:unhideWhenUsed/>
    <w:qFormat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PiedepginaCar">
    <w:name w:val="Pie de página Car"/>
    <w:basedOn w:val="Fuentedeprrafopredeter"/>
    <w:link w:val="Piedepgina"/>
    <w:uiPriority w:val="99"/>
    <w:rPr>
      <w:kern w:val="2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kern w:val="20"/>
      <w:sz w:val="36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LetterheadTable">
    <w:name w:val="Letterhead Table"/>
    <w:basedOn w:val="Tabla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table" w:customStyle="1" w:styleId="FinancialTable">
    <w:name w:val="Financial Table"/>
    <w:basedOn w:val="Tabla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Fecha">
    <w:name w:val="Date"/>
    <w:basedOn w:val="Normal"/>
    <w:next w:val="Normal"/>
    <w:link w:val="FechaCar"/>
    <w:uiPriority w:val="1"/>
    <w:qFormat/>
    <w:pPr>
      <w:spacing w:before="1200" w:after="360"/>
    </w:pPr>
    <w:rPr>
      <w:rFonts w:asciiTheme="majorHAnsi" w:eastAsiaTheme="majorEastAsia" w:hAnsiTheme="majorHAnsi" w:cstheme="majorBidi"/>
      <w:caps/>
      <w:color w:val="577188" w:themeColor="accent1" w:themeShade="BF"/>
    </w:rPr>
  </w:style>
  <w:style w:type="character" w:customStyle="1" w:styleId="FechaCar">
    <w:name w:val="Fecha Car"/>
    <w:basedOn w:val="Fuentedeprrafopredeter"/>
    <w:link w:val="Fecha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</w:rPr>
  </w:style>
  <w:style w:type="paragraph" w:customStyle="1" w:styleId="Destinatario">
    <w:name w:val="Destinatario"/>
    <w:basedOn w:val="Normal"/>
    <w:qFormat/>
    <w:pPr>
      <w:spacing w:after="40"/>
    </w:pPr>
    <w:rPr>
      <w:b/>
      <w:bCs/>
    </w:rPr>
  </w:style>
  <w:style w:type="paragraph" w:styleId="Saludo">
    <w:name w:val="Salutation"/>
    <w:basedOn w:val="Normal"/>
    <w:next w:val="Normal"/>
    <w:link w:val="SaludoCar"/>
    <w:uiPriority w:val="1"/>
    <w:unhideWhenUsed/>
    <w:qFormat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1"/>
    <w:rPr>
      <w:kern w:val="20"/>
    </w:rPr>
  </w:style>
  <w:style w:type="paragraph" w:styleId="Cierre">
    <w:name w:val="Closing"/>
    <w:basedOn w:val="Normal"/>
    <w:link w:val="CierreCar"/>
    <w:uiPriority w:val="1"/>
    <w:unhideWhenUsed/>
    <w:qFormat/>
    <w:pPr>
      <w:spacing w:before="480" w:after="960" w:line="240" w:lineRule="auto"/>
    </w:pPr>
  </w:style>
  <w:style w:type="character" w:customStyle="1" w:styleId="CierreCar">
    <w:name w:val="Cierre Car"/>
    <w:basedOn w:val="Fuentedeprrafopredeter"/>
    <w:link w:val="Cierre"/>
    <w:uiPriority w:val="1"/>
    <w:rPr>
      <w:kern w:val="20"/>
    </w:rPr>
  </w:style>
  <w:style w:type="paragraph" w:styleId="Firma">
    <w:name w:val="Signature"/>
    <w:basedOn w:val="Normal"/>
    <w:link w:val="FirmaCar"/>
    <w:uiPriority w:val="1"/>
    <w:unhideWhenUsed/>
    <w:qFormat/>
    <w:rPr>
      <w:b/>
      <w:bCs/>
    </w:rPr>
  </w:style>
  <w:style w:type="character" w:customStyle="1" w:styleId="FirmaCar">
    <w:name w:val="Firma Car"/>
    <w:basedOn w:val="Fuentedeprrafopredeter"/>
    <w:link w:val="Firma"/>
    <w:uiPriority w:val="1"/>
    <w:rPr>
      <w:b/>
      <w:bCs/>
      <w:kern w:val="20"/>
    </w:rPr>
  </w:style>
  <w:style w:type="paragraph" w:styleId="Ttulo">
    <w:name w:val="Title"/>
    <w:basedOn w:val="Normal"/>
    <w:next w:val="Normal"/>
    <w:link w:val="TtuloCar"/>
    <w:uiPriority w:val="1"/>
    <w:qFormat/>
    <w:pPr>
      <w:spacing w:after="480"/>
    </w:pPr>
    <w:rPr>
      <w:rFonts w:asciiTheme="majorHAnsi" w:eastAsiaTheme="majorEastAsia" w:hAnsiTheme="majorHAnsi" w:cstheme="majorBidi"/>
      <w:caps/>
      <w:color w:val="577188" w:themeColor="accent1" w:themeShade="BF"/>
    </w:rPr>
  </w:style>
  <w:style w:type="character" w:customStyle="1" w:styleId="TtuloCar">
    <w:name w:val="Título Car"/>
    <w:basedOn w:val="Fuentedeprrafopredeter"/>
    <w:link w:val="Ttulo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0DC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0DC9"/>
    <w:rPr>
      <w:rFonts w:ascii="Segoe UI" w:hAnsi="Segoe UI" w:cs="Segoe UI"/>
      <w:kern w:val="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3082\Timeless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D136E00ED8A41239178F5458A4F4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64578-F2D7-4269-B5FD-6042E30FECF6}"/>
      </w:docPartPr>
      <w:docPartBody>
        <w:p w:rsidR="0097452C" w:rsidRDefault="00B814D3">
          <w:pPr>
            <w:pStyle w:val="FD136E00ED8A41239178F5458A4F49B6"/>
          </w:pPr>
          <w:r w:rsidRPr="006061E6">
            <w:rPr>
              <w:lang w:val="es-ES"/>
            </w:rPr>
            <w:t>Haga clic aquí para seleccionar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4D3"/>
    <w:rsid w:val="00293EEF"/>
    <w:rsid w:val="0097452C"/>
    <w:rsid w:val="00B8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D136E00ED8A41239178F5458A4F49B6">
    <w:name w:val="FD136E00ED8A41239178F5458A4F49B6"/>
  </w:style>
  <w:style w:type="paragraph" w:customStyle="1" w:styleId="A6A9560369D54F17989126EE0D24CD59">
    <w:name w:val="A6A9560369D54F17989126EE0D24CD59"/>
  </w:style>
  <w:style w:type="paragraph" w:customStyle="1" w:styleId="B3603A103ADB4CC08C78CF8C3C6EBAF6">
    <w:name w:val="B3603A103ADB4CC08C78CF8C3C6EBAF6"/>
  </w:style>
  <w:style w:type="paragraph" w:customStyle="1" w:styleId="0A97CAE9E8394C10AC1FB40AC6985D64">
    <w:name w:val="0A97CAE9E8394C10AC1FB40AC6985D64"/>
  </w:style>
  <w:style w:type="paragraph" w:customStyle="1" w:styleId="F35A0ADB7A09426F9FBCFBE443600AD0">
    <w:name w:val="F35A0ADB7A09426F9FBCFBE443600AD0"/>
  </w:style>
  <w:style w:type="paragraph" w:customStyle="1" w:styleId="C3966B3252B7439389291B0496EAE961">
    <w:name w:val="C3966B3252B7439389291B0496EAE961"/>
  </w:style>
  <w:style w:type="paragraph" w:customStyle="1" w:styleId="A7BA83D5E39C4EC4886DDB4945D7EC4C">
    <w:name w:val="A7BA83D5E39C4EC4886DDB4945D7EC4C"/>
  </w:style>
  <w:style w:type="paragraph" w:customStyle="1" w:styleId="D4ECFFC982FA4858813E76F05686B34C">
    <w:name w:val="D4ECFFC982FA4858813E76F05686B34C"/>
  </w:style>
  <w:style w:type="paragraph" w:customStyle="1" w:styleId="5CF37EFB4EC14D1E913F8B2F0DD33BB5">
    <w:name w:val="5CF37EFB4EC14D1E913F8B2F0DD33BB5"/>
  </w:style>
  <w:style w:type="paragraph" w:customStyle="1" w:styleId="F315E2F818004F92900073C96430834B">
    <w:name w:val="F315E2F818004F92900073C96430834B"/>
  </w:style>
  <w:style w:type="paragraph" w:customStyle="1" w:styleId="1C5AFFA40F2942CCAD076248C252D676">
    <w:name w:val="1C5AFFA40F2942CCAD076248C252D676"/>
  </w:style>
  <w:style w:type="paragraph" w:customStyle="1" w:styleId="EC3E0D68C7D64A7C9379C0CD4CAD6783">
    <w:name w:val="EC3E0D68C7D64A7C9379C0CD4CAD6783"/>
  </w:style>
  <w:style w:type="paragraph" w:customStyle="1" w:styleId="F7987AB1BC8140BDBBE5E7C2A7E5C640">
    <w:name w:val="F7987AB1BC8140BDBBE5E7C2A7E5C6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E1BC2AC5-D34F-4736-8C3D-EAEC9ABE5C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TimelessLetter</Template>
  <TotalTime>4</TotalTime>
  <Pages>1</Pages>
  <Words>73</Words>
  <Characters>402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MIGUEL</dc:creator>
  <cp:keywords/>
  <cp:lastModifiedBy>MIGUEL</cp:lastModifiedBy>
  <cp:revision>4</cp:revision>
  <cp:lastPrinted>2017-12-22T11:02:00Z</cp:lastPrinted>
  <dcterms:created xsi:type="dcterms:W3CDTF">2018-09-04T13:56:00Z</dcterms:created>
  <dcterms:modified xsi:type="dcterms:W3CDTF">2018-09-04T14:00:00Z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TC028350569991</vt:lpwstr>
  </property>
</Properties>
</file>