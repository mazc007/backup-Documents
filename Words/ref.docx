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B69" w:rsidRPr="006061E6" w:rsidRDefault="004624A0" w:rsidP="00360DC9">
      <w:pPr>
        <w:pStyle w:val="Fecha"/>
        <w:jc w:val="center"/>
        <w:rPr>
          <w:lang w:val="es-ES"/>
        </w:rPr>
      </w:pPr>
      <w:r w:rsidRPr="006061E6">
        <w:rPr>
          <w:noProof/>
          <w:lang w:val="es-BO" w:eastAsia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0">
                <wp:simplePos x="0" y="0"/>
                <wp:positionH relativeFrom="margin">
                  <wp:align>left</wp:align>
                </wp:positionH>
                <wp:positionV relativeFrom="page">
                  <wp:posOffset>501015</wp:posOffset>
                </wp:positionV>
                <wp:extent cx="7613650" cy="1749425"/>
                <wp:effectExtent l="0" t="0" r="6350" b="3175"/>
                <wp:wrapTopAndBottom/>
                <wp:docPr id="2" name="Cuadro de texto 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3650" cy="1749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4979" w:type="pct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852"/>
                              <w:gridCol w:w="3078"/>
                            </w:tblGrid>
                            <w:tr w:rsidR="00360DC9" w:rsidRPr="008855BF" w:rsidTr="00744C8C">
                              <w:tc>
                                <w:tcPr>
                                  <w:tcW w:w="3710" w:type="pct"/>
                                </w:tcPr>
                                <w:p w:rsidR="00360DC9" w:rsidRDefault="008855BF" w:rsidP="008855BF">
                                  <w:pPr>
                                    <w:pStyle w:val="Encabezado"/>
                                    <w:jc w:val="right"/>
                                    <w:rPr>
                                      <w:lang w:val="es-BO"/>
                                    </w:rPr>
                                  </w:pPr>
                                  <w:r>
                                    <w:rPr>
                                      <w:lang w:val="es-BO"/>
                                    </w:rPr>
                                    <w:t xml:space="preserve">  </w:t>
                                  </w:r>
                                  <w:r w:rsidR="00360DC9">
                                    <w:rPr>
                                      <w:lang w:val="es-BO"/>
                                    </w:rPr>
                                    <w:t xml:space="preserve">        </w:t>
                                  </w:r>
                                </w:p>
                                <w:p w:rsidR="00360DC9" w:rsidRDefault="00360DC9" w:rsidP="008855BF">
                                  <w:pPr>
                                    <w:pStyle w:val="Encabezado"/>
                                    <w:jc w:val="right"/>
                                    <w:rPr>
                                      <w:lang w:val="es-BO"/>
                                    </w:rPr>
                                  </w:pPr>
                                </w:p>
                                <w:p w:rsidR="008855BF" w:rsidRDefault="00360DC9" w:rsidP="008855BF">
                                  <w:pPr>
                                    <w:pStyle w:val="Encabezado"/>
                                    <w:jc w:val="right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BO"/>
                                    </w:rPr>
                                    <w:t xml:space="preserve"> </w:t>
                                  </w:r>
                                  <w:r w:rsidR="008855BF" w:rsidRPr="008855BF">
                                    <w:rPr>
                                      <w:lang w:val="es-BO"/>
                                    </w:rPr>
                                    <w:t>Cochabamba, 22 de noviembre del 2017</w:t>
                                  </w:r>
                                  <w:r w:rsidR="008855BF">
                                    <w:rPr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  <w:p w:rsidR="008855BF" w:rsidRDefault="008855BF">
                                  <w:pPr>
                                    <w:pStyle w:val="Encabezado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 xml:space="preserve">A: Lic. Lenny Rocha </w:t>
                                  </w:r>
                                </w:p>
                                <w:p w:rsidR="008855BF" w:rsidRDefault="008855BF">
                                  <w:pPr>
                                    <w:pStyle w:val="Encabezado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Jefa de enfermeras del hospital Univalle</w:t>
                                  </w:r>
                                </w:p>
                                <w:p w:rsidR="008855BF" w:rsidRDefault="008855BF">
                                  <w:pPr>
                                    <w:pStyle w:val="Encabezado"/>
                                    <w:rPr>
                                      <w:lang w:val="es-ES"/>
                                    </w:rPr>
                                  </w:pPr>
                                </w:p>
                                <w:p w:rsidR="008855BF" w:rsidRDefault="008855BF">
                                  <w:pPr>
                                    <w:pStyle w:val="Encabezado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De: Lic. Lilian Zapata</w:t>
                                  </w:r>
                                </w:p>
                                <w:p w:rsidR="008855BF" w:rsidRPr="008855BF" w:rsidRDefault="008855BF">
                                  <w:pPr>
                                    <w:pStyle w:val="Encabezado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Lic. En enfermería</w:t>
                                  </w:r>
                                </w:p>
                              </w:tc>
                              <w:tc>
                                <w:tcPr>
                                  <w:tcW w:w="1290" w:type="pct"/>
                                </w:tcPr>
                                <w:p w:rsidR="007E0B69" w:rsidRPr="008855BF" w:rsidRDefault="007E0B69">
                                  <w:pPr>
                                    <w:pStyle w:val="Encabezado"/>
                                    <w:jc w:val="right"/>
                                    <w:rPr>
                                      <w:lang w:val="es-BO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E0B69" w:rsidRPr="008855BF" w:rsidRDefault="007E0B69">
                            <w:pPr>
                              <w:rPr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 2" o:spid="_x0000_s1026" type="#_x0000_t202" style="position:absolute;left:0;text-align:left;margin-left:0;margin-top:39.45pt;width:599.5pt;height:137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" o:allowoverlap="f" filled="f" stroked="f" strokeweight=".5pt">
                <v:textbox inset="0,0,0,0">
                  <w:txbxContent>
                    <w:tbl>
                      <w:tblPr>
                        <w:tblW w:w="4979" w:type="pct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852"/>
                        <w:gridCol w:w="3078"/>
                      </w:tblGrid>
                      <w:tr w:rsidR="00360DC9" w:rsidRPr="008855BF" w:rsidTr="00744C8C">
                        <w:tc>
                          <w:tcPr>
                            <w:tcW w:w="3710" w:type="pct"/>
                          </w:tcPr>
                          <w:p w:rsidR="00360DC9" w:rsidRDefault="008855BF" w:rsidP="008855BF">
                            <w:pPr>
                              <w:pStyle w:val="Encabezado"/>
                              <w:jc w:val="right"/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 xml:space="preserve">  </w:t>
                            </w:r>
                            <w:r w:rsidR="00360DC9">
                              <w:rPr>
                                <w:lang w:val="es-BO"/>
                              </w:rPr>
                              <w:t xml:space="preserve">        </w:t>
                            </w:r>
                          </w:p>
                          <w:p w:rsidR="00360DC9" w:rsidRDefault="00360DC9" w:rsidP="008855BF">
                            <w:pPr>
                              <w:pStyle w:val="Encabezado"/>
                              <w:jc w:val="right"/>
                              <w:rPr>
                                <w:lang w:val="es-BO"/>
                              </w:rPr>
                            </w:pPr>
                          </w:p>
                          <w:p w:rsidR="008855BF" w:rsidRDefault="00360DC9" w:rsidP="008855BF">
                            <w:pPr>
                              <w:pStyle w:val="Encabezado"/>
                              <w:jc w:val="right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 xml:space="preserve"> </w:t>
                            </w:r>
                            <w:r w:rsidR="008855BF" w:rsidRPr="008855BF">
                              <w:rPr>
                                <w:lang w:val="es-BO"/>
                              </w:rPr>
                              <w:t>Cochabamba, 22 de noviembre del 2017</w:t>
                            </w:r>
                            <w:r w:rsidR="008855BF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  <w:p w:rsidR="008855BF" w:rsidRDefault="008855BF">
                            <w:pPr>
                              <w:pStyle w:val="Encabez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A: Lic. Lenny Rocha </w:t>
                            </w:r>
                          </w:p>
                          <w:p w:rsidR="008855BF" w:rsidRDefault="008855BF">
                            <w:pPr>
                              <w:pStyle w:val="Encabez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Jefa de enfermeras del hospital Univalle</w:t>
                            </w:r>
                          </w:p>
                          <w:p w:rsidR="008855BF" w:rsidRDefault="008855BF">
                            <w:pPr>
                              <w:pStyle w:val="Encabezado"/>
                              <w:rPr>
                                <w:lang w:val="es-ES"/>
                              </w:rPr>
                            </w:pPr>
                          </w:p>
                          <w:p w:rsidR="008855BF" w:rsidRDefault="008855BF">
                            <w:pPr>
                              <w:pStyle w:val="Encabez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De: Lic. Lilian Zapata</w:t>
                            </w:r>
                          </w:p>
                          <w:p w:rsidR="008855BF" w:rsidRPr="008855BF" w:rsidRDefault="008855BF">
                            <w:pPr>
                              <w:pStyle w:val="Encabez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Lic. En enfermería</w:t>
                            </w:r>
                          </w:p>
                        </w:tc>
                        <w:tc>
                          <w:tcPr>
                            <w:tcW w:w="1290" w:type="pct"/>
                          </w:tcPr>
                          <w:p w:rsidR="007E0B69" w:rsidRPr="008855BF" w:rsidRDefault="007E0B69">
                            <w:pPr>
                              <w:pStyle w:val="Encabezado"/>
                              <w:jc w:val="right"/>
                              <w:rPr>
                                <w:lang w:val="es-BO"/>
                              </w:rPr>
                            </w:pPr>
                          </w:p>
                        </w:tc>
                      </w:tr>
                    </w:tbl>
                    <w:p w:rsidR="007E0B69" w:rsidRPr="008855BF" w:rsidRDefault="007E0B69">
                      <w:pPr>
                        <w:rPr>
                          <w:lang w:val="es-BO"/>
                        </w:rPr>
                      </w:pP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sdt>
        <w:sdtPr>
          <w:rPr>
            <w:lang w:val="es-ES"/>
          </w:rPr>
          <w:id w:val="1090121960"/>
          <w:placeholder>
            <w:docPart w:val="FD136E00ED8A41239178F5458A4F49B6"/>
          </w:placeholder>
          <w:date>
            <w:dateFormat w:val="dd' de 'MMMM' de 'yyyy"/>
            <w:lid w:val="es-ES"/>
            <w:storeMappedDataAs w:val="dateTime"/>
            <w:calendar w:val="gregorian"/>
          </w:date>
        </w:sdtPr>
        <w:sdtEndPr/>
        <w:sdtContent>
          <w:r w:rsidR="008855BF">
            <w:rPr>
              <w:lang w:val="es-ES"/>
            </w:rPr>
            <w:t xml:space="preserve">ref. SOLICITUD DE VACACION </w:t>
          </w:r>
        </w:sdtContent>
      </w:sdt>
    </w:p>
    <w:p w:rsidR="007E0B69" w:rsidRDefault="008855BF">
      <w:pPr>
        <w:pStyle w:val="Saludo"/>
        <w:rPr>
          <w:lang w:val="es-ES"/>
        </w:rPr>
      </w:pPr>
      <w:r>
        <w:rPr>
          <w:lang w:val="es-ES"/>
        </w:rPr>
        <w:t>Estimada licenciada</w:t>
      </w:r>
      <w:r w:rsidR="004624A0" w:rsidRPr="006061E6">
        <w:rPr>
          <w:lang w:val="es-ES"/>
        </w:rPr>
        <w:t>:</w:t>
      </w:r>
    </w:p>
    <w:p w:rsidR="00360DC9" w:rsidRPr="00360DC9" w:rsidRDefault="00360DC9" w:rsidP="00360DC9">
      <w:pPr>
        <w:rPr>
          <w:lang w:val="es-ES"/>
        </w:rPr>
      </w:pPr>
    </w:p>
    <w:p w:rsidR="007E0B69" w:rsidRDefault="008855BF" w:rsidP="008855BF">
      <w:pPr>
        <w:rPr>
          <w:lang w:val="es-ES"/>
        </w:rPr>
      </w:pPr>
      <w:r>
        <w:rPr>
          <w:lang w:val="es-ES"/>
        </w:rPr>
        <w:t>Mediante la presente me dirijo a usted enviándole un cordial saludo.</w:t>
      </w:r>
    </w:p>
    <w:p w:rsidR="008855BF" w:rsidRDefault="008855BF" w:rsidP="008855BF">
      <w:pPr>
        <w:rPr>
          <w:lang w:val="es-ES"/>
        </w:rPr>
      </w:pPr>
      <w:r>
        <w:rPr>
          <w:lang w:val="es-ES"/>
        </w:rPr>
        <w:t xml:space="preserve">La misiva es con el fin de solicitar mis vacaciones correspondientes a la gestión 2016 que está establecida según la ley del trabajo. </w:t>
      </w:r>
    </w:p>
    <w:p w:rsidR="008855BF" w:rsidRDefault="008855BF" w:rsidP="008855BF">
      <w:pPr>
        <w:rPr>
          <w:lang w:val="es-ES"/>
        </w:rPr>
      </w:pPr>
      <w:r>
        <w:rPr>
          <w:lang w:val="es-ES"/>
        </w:rPr>
        <w:t xml:space="preserve">Dichas vacaciones serán reemplazadas por la Lic. Paola </w:t>
      </w:r>
      <w:r w:rsidR="00360DC9">
        <w:rPr>
          <w:lang w:val="es-ES"/>
        </w:rPr>
        <w:t>Mejía en</w:t>
      </w:r>
      <w:r>
        <w:rPr>
          <w:lang w:val="es-ES"/>
        </w:rPr>
        <w:t xml:space="preserve"> un mutuo acuerdo.</w:t>
      </w:r>
    </w:p>
    <w:p w:rsidR="00360DC9" w:rsidRDefault="00360DC9" w:rsidP="008855BF">
      <w:pPr>
        <w:rPr>
          <w:lang w:val="es-ES"/>
        </w:rPr>
      </w:pPr>
      <w:r>
        <w:rPr>
          <w:lang w:val="es-ES"/>
        </w:rPr>
        <w:t>Mismas vacaciones que quisiera tomar a partir del 29 de diciembre del año en curso.</w:t>
      </w:r>
    </w:p>
    <w:p w:rsidR="00360DC9" w:rsidRDefault="00360DC9" w:rsidP="008855BF">
      <w:pPr>
        <w:rPr>
          <w:lang w:val="es-ES"/>
        </w:rPr>
      </w:pPr>
      <w:r>
        <w:rPr>
          <w:lang w:val="es-ES"/>
        </w:rPr>
        <w:t>Sin más que decirle me despido de usted deseándole éxito en el desempeño de sus funciones.</w:t>
      </w:r>
    </w:p>
    <w:p w:rsidR="008855BF" w:rsidRPr="006061E6" w:rsidRDefault="008855BF" w:rsidP="008855BF">
      <w:pPr>
        <w:rPr>
          <w:lang w:val="es-ES"/>
        </w:rPr>
      </w:pPr>
    </w:p>
    <w:p w:rsidR="007E0B69" w:rsidRDefault="004624A0">
      <w:pPr>
        <w:pStyle w:val="Cierre"/>
        <w:rPr>
          <w:lang w:val="es-ES"/>
        </w:rPr>
      </w:pPr>
      <w:r w:rsidRPr="006061E6">
        <w:rPr>
          <w:lang w:val="es-ES"/>
        </w:rPr>
        <w:t>Un cordial saludo,</w:t>
      </w:r>
    </w:p>
    <w:p w:rsidR="00360DC9" w:rsidRPr="006061E6" w:rsidRDefault="00360DC9">
      <w:pPr>
        <w:pStyle w:val="Cierre"/>
        <w:rPr>
          <w:lang w:val="es-ES"/>
        </w:rPr>
      </w:pPr>
    </w:p>
    <w:p w:rsidR="007E0B69" w:rsidRPr="006061E6" w:rsidRDefault="00360DC9" w:rsidP="00360DC9">
      <w:pPr>
        <w:pStyle w:val="Firma"/>
        <w:jc w:val="center"/>
        <w:rPr>
          <w:lang w:val="es-ES"/>
        </w:rPr>
      </w:pPr>
      <w:r>
        <w:rPr>
          <w:lang w:val="es-ES"/>
        </w:rPr>
        <w:t>LILIAN ZAPATA CLAROS</w:t>
      </w:r>
    </w:p>
    <w:p w:rsidR="007E0B69" w:rsidRPr="006061E6" w:rsidRDefault="00360DC9" w:rsidP="00360DC9">
      <w:pPr>
        <w:pStyle w:val="Ttulo"/>
        <w:jc w:val="center"/>
        <w:rPr>
          <w:lang w:val="es-ES"/>
        </w:rPr>
      </w:pPr>
      <w:r>
        <w:rPr>
          <w:lang w:val="es-ES"/>
        </w:rPr>
        <w:t>LIC. EN ENFERMERIA</w:t>
      </w:r>
    </w:p>
    <w:sectPr w:rsidR="007E0B69" w:rsidRPr="006061E6" w:rsidSect="008855BF">
      <w:footerReference w:type="default" r:id="rId8"/>
      <w:pgSz w:w="12240" w:h="15840" w:code="1"/>
      <w:pgMar w:top="1417" w:right="1701" w:bottom="1417" w:left="1701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262B" w:rsidRDefault="005C262B">
      <w:pPr>
        <w:spacing w:before="0" w:after="0" w:line="240" w:lineRule="auto"/>
      </w:pPr>
      <w:r>
        <w:separator/>
      </w:r>
    </w:p>
  </w:endnote>
  <w:endnote w:type="continuationSeparator" w:id="0">
    <w:p w:rsidR="005C262B" w:rsidRDefault="005C262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0B69" w:rsidRDefault="004624A0">
    <w:pPr>
      <w:pStyle w:val="Piedepgina"/>
    </w:pPr>
    <w:r>
      <w:rPr>
        <w:lang w:val="es-ES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rPr>
        <w:noProof/>
        <w:lang w:val="es-ES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262B" w:rsidRDefault="005C262B">
      <w:pPr>
        <w:spacing w:before="0" w:after="0" w:line="240" w:lineRule="auto"/>
      </w:pPr>
      <w:r>
        <w:separator/>
      </w:r>
    </w:p>
  </w:footnote>
  <w:footnote w:type="continuationSeparator" w:id="0">
    <w:p w:rsidR="005C262B" w:rsidRDefault="005C262B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BF"/>
    <w:rsid w:val="00360DC9"/>
    <w:rsid w:val="004624A0"/>
    <w:rsid w:val="00556013"/>
    <w:rsid w:val="005C262B"/>
    <w:rsid w:val="006061E6"/>
    <w:rsid w:val="006C577C"/>
    <w:rsid w:val="00744C8C"/>
    <w:rsid w:val="007E0B69"/>
    <w:rsid w:val="0088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DA58C59"/>
  <w15:docId w15:val="{25D8B5CA-3A14-4308-8F91-6847B1BA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0"/>
    </w:rPr>
  </w:style>
  <w:style w:type="paragraph" w:styleId="Ttulo1">
    <w:name w:val="heading 1"/>
    <w:basedOn w:val="Normal"/>
    <w:next w:val="Normal"/>
    <w:link w:val="Ttulo1Car"/>
    <w:uiPriority w:val="9"/>
    <w:unhideWhenUsed/>
    <w:qFormat/>
    <w:pPr>
      <w:pageBreakBefore/>
      <w:spacing w:before="0" w:after="360" w:line="240" w:lineRule="auto"/>
      <w:ind w:left="-360" w:right="-360"/>
      <w:outlineLvl w:val="0"/>
    </w:pPr>
    <w:rPr>
      <w:rFonts w:asciiTheme="majorHAnsi" w:eastAsiaTheme="majorEastAsia" w:hAnsiTheme="majorHAnsi" w:cstheme="majorBidi"/>
      <w:sz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60" w:line="240" w:lineRule="auto"/>
      <w:outlineLvl w:val="1"/>
    </w:pPr>
    <w:rPr>
      <w:rFonts w:asciiTheme="majorHAnsi" w:eastAsiaTheme="majorEastAsia" w:hAnsiTheme="majorHAnsi" w:cstheme="majorBidi"/>
      <w:caps/>
      <w:color w:val="577188" w:themeColor="accent1" w:themeShade="BF"/>
      <w:sz w:val="24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qFormat/>
    <w:pPr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Pr>
      <w:kern w:val="20"/>
    </w:rPr>
  </w:style>
  <w:style w:type="paragraph" w:styleId="Piedepgina">
    <w:name w:val="footer"/>
    <w:basedOn w:val="Normal"/>
    <w:link w:val="PiedepginaCar"/>
    <w:uiPriority w:val="99"/>
    <w:unhideWhenUsed/>
    <w:qFormat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PiedepginaCar">
    <w:name w:val="Pie de página Car"/>
    <w:basedOn w:val="Fuentedeprrafopredeter"/>
    <w:link w:val="Piedepgina"/>
    <w:uiPriority w:val="99"/>
    <w:rPr>
      <w:kern w:val="20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kern w:val="20"/>
      <w:sz w:val="36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aps/>
      <w:color w:val="577188" w:themeColor="accent1" w:themeShade="BF"/>
      <w:kern w:val="20"/>
      <w:sz w:val="24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LetterheadTable">
    <w:name w:val="Letterhead Table"/>
    <w:basedOn w:val="Tabla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table" w:customStyle="1" w:styleId="FinancialTable">
    <w:name w:val="Financial Table"/>
    <w:basedOn w:val="Tabla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Fecha">
    <w:name w:val="Date"/>
    <w:basedOn w:val="Normal"/>
    <w:next w:val="Normal"/>
    <w:link w:val="FechaCar"/>
    <w:uiPriority w:val="1"/>
    <w:qFormat/>
    <w:pPr>
      <w:spacing w:before="1200" w:after="360"/>
    </w:pPr>
    <w:rPr>
      <w:rFonts w:asciiTheme="majorHAnsi" w:eastAsiaTheme="majorEastAsia" w:hAnsiTheme="majorHAnsi" w:cstheme="majorBidi"/>
      <w:caps/>
      <w:color w:val="577188" w:themeColor="accent1" w:themeShade="BF"/>
    </w:rPr>
  </w:style>
  <w:style w:type="character" w:customStyle="1" w:styleId="FechaCar">
    <w:name w:val="Fecha Car"/>
    <w:basedOn w:val="Fuentedeprrafopredeter"/>
    <w:link w:val="Fecha"/>
    <w:uiPriority w:val="1"/>
    <w:rPr>
      <w:rFonts w:asciiTheme="majorHAnsi" w:eastAsiaTheme="majorEastAsia" w:hAnsiTheme="majorHAnsi" w:cstheme="majorBidi"/>
      <w:caps/>
      <w:color w:val="577188" w:themeColor="accent1" w:themeShade="BF"/>
      <w:kern w:val="20"/>
    </w:rPr>
  </w:style>
  <w:style w:type="paragraph" w:customStyle="1" w:styleId="Destinatario">
    <w:name w:val="Destinatario"/>
    <w:basedOn w:val="Normal"/>
    <w:qFormat/>
    <w:pPr>
      <w:spacing w:after="40"/>
    </w:pPr>
    <w:rPr>
      <w:b/>
      <w:bCs/>
    </w:rPr>
  </w:style>
  <w:style w:type="paragraph" w:styleId="Saludo">
    <w:name w:val="Salutation"/>
    <w:basedOn w:val="Normal"/>
    <w:next w:val="Normal"/>
    <w:link w:val="SaludoCar"/>
    <w:uiPriority w:val="1"/>
    <w:unhideWhenUsed/>
    <w:qFormat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1"/>
    <w:rPr>
      <w:kern w:val="20"/>
    </w:rPr>
  </w:style>
  <w:style w:type="paragraph" w:styleId="Cierre">
    <w:name w:val="Closing"/>
    <w:basedOn w:val="Normal"/>
    <w:link w:val="CierreCar"/>
    <w:uiPriority w:val="1"/>
    <w:unhideWhenUsed/>
    <w:qFormat/>
    <w:pPr>
      <w:spacing w:before="480" w:after="960" w:line="240" w:lineRule="auto"/>
    </w:pPr>
  </w:style>
  <w:style w:type="character" w:customStyle="1" w:styleId="CierreCar">
    <w:name w:val="Cierre Car"/>
    <w:basedOn w:val="Fuentedeprrafopredeter"/>
    <w:link w:val="Cierre"/>
    <w:uiPriority w:val="1"/>
    <w:rPr>
      <w:kern w:val="20"/>
    </w:rPr>
  </w:style>
  <w:style w:type="paragraph" w:styleId="Firma">
    <w:name w:val="Signature"/>
    <w:basedOn w:val="Normal"/>
    <w:link w:val="FirmaCar"/>
    <w:uiPriority w:val="1"/>
    <w:unhideWhenUsed/>
    <w:qFormat/>
    <w:rPr>
      <w:b/>
      <w:bCs/>
    </w:rPr>
  </w:style>
  <w:style w:type="character" w:customStyle="1" w:styleId="FirmaCar">
    <w:name w:val="Firma Car"/>
    <w:basedOn w:val="Fuentedeprrafopredeter"/>
    <w:link w:val="Firma"/>
    <w:uiPriority w:val="1"/>
    <w:rPr>
      <w:b/>
      <w:bCs/>
      <w:kern w:val="20"/>
    </w:rPr>
  </w:style>
  <w:style w:type="paragraph" w:styleId="Ttulo">
    <w:name w:val="Title"/>
    <w:basedOn w:val="Normal"/>
    <w:next w:val="Normal"/>
    <w:link w:val="TtuloCar"/>
    <w:uiPriority w:val="1"/>
    <w:qFormat/>
    <w:pPr>
      <w:spacing w:after="480"/>
    </w:pPr>
    <w:rPr>
      <w:rFonts w:asciiTheme="majorHAnsi" w:eastAsiaTheme="majorEastAsia" w:hAnsiTheme="majorHAnsi" w:cstheme="majorBidi"/>
      <w:caps/>
      <w:color w:val="577188" w:themeColor="accent1" w:themeShade="BF"/>
    </w:rPr>
  </w:style>
  <w:style w:type="character" w:customStyle="1" w:styleId="TtuloCar">
    <w:name w:val="Título Car"/>
    <w:basedOn w:val="Fuentedeprrafopredeter"/>
    <w:link w:val="Ttulo"/>
    <w:uiPriority w:val="1"/>
    <w:rPr>
      <w:rFonts w:asciiTheme="majorHAnsi" w:eastAsiaTheme="majorEastAsia" w:hAnsiTheme="majorHAnsi" w:cstheme="majorBidi"/>
      <w:caps/>
      <w:color w:val="577188" w:themeColor="accent1" w:themeShade="BF"/>
      <w:kern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60DC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0DC9"/>
    <w:rPr>
      <w:rFonts w:ascii="Segoe UI" w:hAnsi="Segoe UI" w:cs="Segoe UI"/>
      <w:kern w:val="2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3082\Timeless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D136E00ED8A41239178F5458A4F49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64578-F2D7-4269-B5FD-6042E30FECF6}"/>
      </w:docPartPr>
      <w:docPartBody>
        <w:p w:rsidR="00000000" w:rsidRDefault="00B814D3">
          <w:pPr>
            <w:pStyle w:val="FD136E00ED8A41239178F5458A4F49B6"/>
          </w:pPr>
          <w:r w:rsidRPr="006061E6">
            <w:rPr>
              <w:lang w:val="es-ES"/>
            </w:rPr>
            <w:t>Haga clic aquí para seleccionar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4D3"/>
    <w:rsid w:val="00B8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D136E00ED8A41239178F5458A4F49B6">
    <w:name w:val="FD136E00ED8A41239178F5458A4F49B6"/>
  </w:style>
  <w:style w:type="paragraph" w:customStyle="1" w:styleId="A6A9560369D54F17989126EE0D24CD59">
    <w:name w:val="A6A9560369D54F17989126EE0D24CD59"/>
  </w:style>
  <w:style w:type="paragraph" w:customStyle="1" w:styleId="B3603A103ADB4CC08C78CF8C3C6EBAF6">
    <w:name w:val="B3603A103ADB4CC08C78CF8C3C6EBAF6"/>
  </w:style>
  <w:style w:type="paragraph" w:customStyle="1" w:styleId="0A97CAE9E8394C10AC1FB40AC6985D64">
    <w:name w:val="0A97CAE9E8394C10AC1FB40AC6985D64"/>
  </w:style>
  <w:style w:type="paragraph" w:customStyle="1" w:styleId="F35A0ADB7A09426F9FBCFBE443600AD0">
    <w:name w:val="F35A0ADB7A09426F9FBCFBE443600AD0"/>
  </w:style>
  <w:style w:type="paragraph" w:customStyle="1" w:styleId="C3966B3252B7439389291B0496EAE961">
    <w:name w:val="C3966B3252B7439389291B0496EAE961"/>
  </w:style>
  <w:style w:type="paragraph" w:customStyle="1" w:styleId="A7BA83D5E39C4EC4886DDB4945D7EC4C">
    <w:name w:val="A7BA83D5E39C4EC4886DDB4945D7EC4C"/>
  </w:style>
  <w:style w:type="paragraph" w:customStyle="1" w:styleId="D4ECFFC982FA4858813E76F05686B34C">
    <w:name w:val="D4ECFFC982FA4858813E76F05686B34C"/>
  </w:style>
  <w:style w:type="paragraph" w:customStyle="1" w:styleId="5CF37EFB4EC14D1E913F8B2F0DD33BB5">
    <w:name w:val="5CF37EFB4EC14D1E913F8B2F0DD33BB5"/>
  </w:style>
  <w:style w:type="paragraph" w:customStyle="1" w:styleId="F315E2F818004F92900073C96430834B">
    <w:name w:val="F315E2F818004F92900073C96430834B"/>
  </w:style>
  <w:style w:type="paragraph" w:customStyle="1" w:styleId="1C5AFFA40F2942CCAD076248C252D676">
    <w:name w:val="1C5AFFA40F2942CCAD076248C252D676"/>
  </w:style>
  <w:style w:type="paragraph" w:customStyle="1" w:styleId="EC3E0D68C7D64A7C9379C0CD4CAD6783">
    <w:name w:val="EC3E0D68C7D64A7C9379C0CD4CAD6783"/>
  </w:style>
  <w:style w:type="paragraph" w:customStyle="1" w:styleId="F7987AB1BC8140BDBBE5E7C2A7E5C640">
    <w:name w:val="F7987AB1BC8140BDBBE5E7C2A7E5C6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2.xml><?xml version="1.0" encoding="utf-8"?>
<ds:datastoreItem xmlns:ds="http://schemas.openxmlformats.org/officeDocument/2006/customXml" ds:itemID="{E1BC2AC5-D34F-4736-8C3D-EAEC9ABE5C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TimelessLetter</Template>
  <TotalTime>20</TotalTime>
  <Pages>1</Pages>
  <Words>88</Words>
  <Characters>487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MIGUEL</dc:creator>
  <cp:keywords/>
  <cp:lastModifiedBy>MIGUEL</cp:lastModifiedBy>
  <cp:revision>2</cp:revision>
  <cp:lastPrinted>2017-12-22T11:02:00Z</cp:lastPrinted>
  <dcterms:created xsi:type="dcterms:W3CDTF">2017-12-22T10:46:00Z</dcterms:created>
  <dcterms:modified xsi:type="dcterms:W3CDTF">2017-12-22T11:06:00Z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TC028350569991</vt:lpwstr>
  </property>
</Properties>
</file>