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866" w:rsidRDefault="000E0866" w:rsidP="008663BD">
      <w:pPr>
        <w:ind w:right="387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DEPARTAMENTO VI EDUCACIÓN </w:t>
      </w:r>
    </w:p>
    <w:p w:rsidR="000E0866" w:rsidRDefault="000E0866" w:rsidP="008663BD">
      <w:pPr>
        <w:ind w:right="3878"/>
        <w:jc w:val="center"/>
        <w:rPr>
          <w:rFonts w:ascii="Arial" w:hAnsi="Arial" w:cs="Arial"/>
          <w:b/>
          <w:bCs/>
        </w:rPr>
      </w:pPr>
      <w:r w:rsidRPr="00931246">
        <w:rPr>
          <w:rFonts w:ascii="Arial" w:hAnsi="Arial" w:cs="Arial"/>
          <w:b/>
          <w:bCs/>
        </w:rPr>
        <w:t xml:space="preserve">ESCUELA </w:t>
      </w:r>
      <w:r>
        <w:rPr>
          <w:rFonts w:ascii="Arial" w:hAnsi="Arial" w:cs="Arial"/>
          <w:b/>
          <w:bCs/>
        </w:rPr>
        <w:t xml:space="preserve">DE APLICACIÓN DE ARMAS Y TECNOLÓGICA </w:t>
      </w:r>
    </w:p>
    <w:p w:rsidR="000E0866" w:rsidRDefault="000E0866" w:rsidP="008663BD">
      <w:pPr>
        <w:ind w:right="3878"/>
        <w:jc w:val="center"/>
        <w:rPr>
          <w:rFonts w:ascii="Arial" w:hAnsi="Arial" w:cs="Arial"/>
          <w:b/>
          <w:bCs/>
        </w:rPr>
      </w:pPr>
      <w:r w:rsidRPr="00931246">
        <w:rPr>
          <w:rFonts w:ascii="Arial" w:hAnsi="Arial" w:cs="Arial"/>
          <w:b/>
          <w:bCs/>
        </w:rPr>
        <w:t>“M</w:t>
      </w:r>
      <w:r>
        <w:rPr>
          <w:rFonts w:ascii="Arial" w:hAnsi="Arial" w:cs="Arial"/>
          <w:b/>
          <w:bCs/>
        </w:rPr>
        <w:t>ARIS</w:t>
      </w:r>
      <w:r w:rsidRPr="00931246">
        <w:rPr>
          <w:rFonts w:ascii="Arial" w:hAnsi="Arial" w:cs="Arial"/>
          <w:b/>
          <w:bCs/>
        </w:rPr>
        <w:t>CAL JOSÉ BALLIVIÁN”</w:t>
      </w:r>
    </w:p>
    <w:p w:rsidR="000E0866" w:rsidRDefault="000E0866" w:rsidP="008663BD">
      <w:pPr>
        <w:ind w:right="3878"/>
        <w:jc w:val="center"/>
        <w:rPr>
          <w:rFonts w:ascii="Arial" w:hAnsi="Arial" w:cs="Arial"/>
          <w:b/>
          <w:bCs/>
          <w:u w:val="single"/>
        </w:rPr>
      </w:pPr>
      <w:r w:rsidRPr="00931246">
        <w:rPr>
          <w:rFonts w:ascii="Arial" w:hAnsi="Arial" w:cs="Arial"/>
          <w:b/>
          <w:bCs/>
          <w:u w:val="single"/>
        </w:rPr>
        <w:t>BOLIVIA</w:t>
      </w:r>
    </w:p>
    <w:p w:rsidR="000E0866" w:rsidRDefault="000E0866" w:rsidP="008663BD">
      <w:pPr>
        <w:jc w:val="center"/>
      </w:pPr>
    </w:p>
    <w:p w:rsidR="000E0866" w:rsidRDefault="000E0866" w:rsidP="008663BD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8663BD">
        <w:rPr>
          <w:rFonts w:ascii="Arial" w:hAnsi="Arial" w:cs="Arial"/>
          <w:b/>
          <w:bCs/>
          <w:sz w:val="28"/>
          <w:szCs w:val="28"/>
          <w:u w:val="single"/>
        </w:rPr>
        <w:t>RELACIÓN NOMINAL DEL PERSONAL DE CURSANTES QUE PARTICIPARON EN EL AGASAJO DEL DIA DEL NIÑO</w:t>
      </w:r>
    </w:p>
    <w:p w:rsidR="000E0866" w:rsidRDefault="000E0866" w:rsidP="008663BD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:rsidR="000E0866" w:rsidRDefault="000E0866" w:rsidP="008663BD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:rsidR="000E0866" w:rsidRDefault="000E0866" w:rsidP="008663BD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Edwin Guarayo Soliz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Walter Panozo Rojas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 xml:space="preserve">Tte. Inf. Jaime Ampuero Sanjinés 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Adalid Medrano Donoso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Abel Luque Soria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Carlos Alberto Zambrana Iturri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</w:rPr>
      </w:pPr>
      <w:r w:rsidRPr="00511F94">
        <w:rPr>
          <w:rFonts w:ascii="Arial" w:hAnsi="Arial" w:cs="Arial"/>
          <w:sz w:val="24"/>
          <w:szCs w:val="24"/>
        </w:rPr>
        <w:t>Tte. Inf. Edwin Tolaba Salgado</w:t>
      </w:r>
    </w:p>
    <w:p w:rsidR="000E0866" w:rsidRPr="00511F94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4"/>
          <w:szCs w:val="24"/>
          <w:lang w:val="en-US"/>
        </w:rPr>
      </w:pPr>
      <w:r w:rsidRPr="00511F94">
        <w:rPr>
          <w:rFonts w:ascii="Arial" w:hAnsi="Arial" w:cs="Arial"/>
          <w:sz w:val="24"/>
          <w:szCs w:val="24"/>
          <w:lang w:val="en-US"/>
        </w:rPr>
        <w:t>Tte. Art. Edson ElioZuritaGamboa</w:t>
      </w:r>
    </w:p>
    <w:p w:rsidR="000E0866" w:rsidRPr="00905D07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8"/>
          <w:szCs w:val="28"/>
          <w:lang w:val="en-US"/>
        </w:rPr>
      </w:pPr>
      <w:r w:rsidRPr="00511F94">
        <w:rPr>
          <w:rFonts w:ascii="Arial" w:hAnsi="Arial" w:cs="Arial"/>
          <w:sz w:val="24"/>
          <w:szCs w:val="24"/>
        </w:rPr>
        <w:t>Tte. Art. Benjamin Flor Artega</w:t>
      </w:r>
    </w:p>
    <w:p w:rsidR="000E0866" w:rsidRPr="00905D07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4"/>
          <w:szCs w:val="24"/>
        </w:rPr>
        <w:t>Tte. Cab. Walter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Medrano Pardo</w:t>
      </w:r>
    </w:p>
    <w:p w:rsidR="000E0866" w:rsidRPr="008663BD" w:rsidRDefault="000E0866" w:rsidP="004D191A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4"/>
          <w:szCs w:val="24"/>
        </w:rPr>
        <w:t>Tte. Inf. Guido Vargas Rosado</w:t>
      </w:r>
    </w:p>
    <w:p w:rsidR="000E0866" w:rsidRPr="008663BD" w:rsidRDefault="000E0866" w:rsidP="00511F94">
      <w:pPr>
        <w:pStyle w:val="ListParagraph"/>
        <w:ind w:left="567"/>
        <w:rPr>
          <w:rFonts w:ascii="Arial" w:hAnsi="Arial" w:cs="Arial"/>
          <w:sz w:val="28"/>
          <w:szCs w:val="28"/>
          <w:lang w:val="en-US"/>
        </w:rPr>
      </w:pPr>
    </w:p>
    <w:sectPr w:rsidR="000E0866" w:rsidRPr="008663BD" w:rsidSect="00DB61D6">
      <w:pgSz w:w="12242" w:h="15842" w:code="1"/>
      <w:pgMar w:top="1134" w:right="1134" w:bottom="1134" w:left="1701" w:header="0" w:footer="0" w:gutter="0"/>
      <w:cols w:space="708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484063"/>
    <w:multiLevelType w:val="hybridMultilevel"/>
    <w:tmpl w:val="626EB3B4"/>
    <w:lvl w:ilvl="0" w:tplc="7932D41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drawingGridHorizontalSpacing w:val="110"/>
  <w:displayHorizontalDrawingGridEvery w:val="2"/>
  <w:displayVertic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F3DD0"/>
    <w:rsid w:val="000E0866"/>
    <w:rsid w:val="004A2A4B"/>
    <w:rsid w:val="004D191A"/>
    <w:rsid w:val="004F3DD0"/>
    <w:rsid w:val="00511F94"/>
    <w:rsid w:val="005712B7"/>
    <w:rsid w:val="005D1D8B"/>
    <w:rsid w:val="00686472"/>
    <w:rsid w:val="008103BF"/>
    <w:rsid w:val="008663BD"/>
    <w:rsid w:val="00894CE3"/>
    <w:rsid w:val="00905D07"/>
    <w:rsid w:val="00931246"/>
    <w:rsid w:val="009401B9"/>
    <w:rsid w:val="00A26A6C"/>
    <w:rsid w:val="00BD3166"/>
    <w:rsid w:val="00DB6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3BD"/>
    <w:rPr>
      <w:rFonts w:ascii="Times New Roman" w:eastAsia="Times New Roman" w:hAnsi="Times New Roman"/>
      <w:sz w:val="20"/>
      <w:szCs w:val="20"/>
      <w:lang w:val="es-ES" w:eastAsia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663BD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0F0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486</TotalTime>
  <Pages>1</Pages>
  <Words>85</Words>
  <Characters>468</Characters>
  <Application>Microsoft Office Outlook</Application>
  <DocSecurity>0</DocSecurity>
  <Lines>0</Lines>
  <Paragraphs>0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Personal</cp:lastModifiedBy>
  <cp:revision>3</cp:revision>
  <cp:lastPrinted>2014-04-25T13:02:00Z</cp:lastPrinted>
  <dcterms:created xsi:type="dcterms:W3CDTF">2014-04-24T14:44:00Z</dcterms:created>
  <dcterms:modified xsi:type="dcterms:W3CDTF">2014-04-25T13:03:00Z</dcterms:modified>
</cp:coreProperties>
</file>